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58580" w14:textId="77777777" w:rsidR="00023D55" w:rsidRDefault="001A4F25">
      <w:pPr>
        <w:pStyle w:val="Title"/>
        <w:rPr>
          <w:lang w:eastAsia="zh-TW"/>
        </w:rPr>
      </w:pPr>
      <w:r>
        <w:rPr>
          <w:rFonts w:hint="eastAsia"/>
          <w:lang w:eastAsia="zh-TW"/>
        </w:rPr>
        <w:t>HeroSPOTTER</w:t>
      </w:r>
    </w:p>
    <w:p w14:paraId="7E1F536B" w14:textId="77777777" w:rsidR="00023D55" w:rsidRDefault="001A4F25">
      <w:pPr>
        <w:pStyle w:val="Subtitle"/>
      </w:pPr>
      <w:r>
        <w:rPr>
          <w:rFonts w:hint="eastAsia"/>
          <w:lang w:eastAsia="zh-TW"/>
        </w:rPr>
        <w:t>Technical</w:t>
      </w:r>
      <w:r>
        <w:rPr>
          <w:lang w:eastAsia="zh-TW"/>
        </w:rPr>
        <w:t xml:space="preserve"> Design Document</w:t>
      </w:r>
    </w:p>
    <w:p w14:paraId="12D01A7F" w14:textId="64F0A362" w:rsidR="00023D55" w:rsidRDefault="00023D55"/>
    <w:p w14:paraId="7EB8E66D" w14:textId="1769FC7C" w:rsidR="003271A9" w:rsidRDefault="003271A9"/>
    <w:p w14:paraId="5807D3EC" w14:textId="3F59EB63" w:rsidR="003271A9" w:rsidRDefault="003271A9"/>
    <w:p w14:paraId="77A808F5" w14:textId="046C9099" w:rsidR="003271A9" w:rsidRDefault="003271A9"/>
    <w:p w14:paraId="53F3FF25" w14:textId="529005CF" w:rsidR="003271A9" w:rsidRDefault="003271A9"/>
    <w:p w14:paraId="7A3BA818" w14:textId="5DAC8F03" w:rsidR="003271A9" w:rsidRDefault="003271A9"/>
    <w:p w14:paraId="3FF74E51" w14:textId="0D84464E" w:rsidR="003271A9" w:rsidRDefault="003271A9"/>
    <w:p w14:paraId="2689DFC0" w14:textId="1259922F" w:rsidR="003271A9" w:rsidRDefault="003271A9"/>
    <w:p w14:paraId="1149C8DA" w14:textId="56AB1A60" w:rsidR="003271A9" w:rsidRDefault="003271A9"/>
    <w:p w14:paraId="7D1FC424" w14:textId="46B48F2A" w:rsidR="003271A9" w:rsidRDefault="003271A9"/>
    <w:p w14:paraId="17E5224A" w14:textId="4C61372A" w:rsidR="003271A9" w:rsidRDefault="003271A9"/>
    <w:p w14:paraId="488E2EA2" w14:textId="119FD7AB" w:rsidR="003271A9" w:rsidRDefault="003271A9"/>
    <w:p w14:paraId="3C21744B" w14:textId="77777777" w:rsidR="003271A9" w:rsidRDefault="003271A9"/>
    <w:p w14:paraId="54953FE5" w14:textId="77777777" w:rsidR="00023D55" w:rsidRDefault="001A4F25">
      <w:pPr>
        <w:pStyle w:val="Author"/>
      </w:pPr>
      <w:r>
        <w:t>Karl Marx</w:t>
      </w:r>
    </w:p>
    <w:p w14:paraId="7CC11226" w14:textId="77777777" w:rsidR="00023D55" w:rsidRDefault="00DB7C67">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eastAsia="PMingLiU"/>
          <w:bCs/>
          <w:noProof/>
        </w:rPr>
      </w:sdtEndPr>
      <w:sdtContent>
        <w:p w14:paraId="15E23378" w14:textId="77777777" w:rsidR="00023D55" w:rsidRDefault="00DB7C67">
          <w:pPr>
            <w:pStyle w:val="TOCHeading"/>
          </w:pPr>
          <w:r>
            <w:rPr>
              <w:rStyle w:val="Emphasis"/>
            </w:rPr>
            <w:t>TAble of</w:t>
          </w:r>
          <w:r>
            <w:rPr>
              <w:rStyle w:val="Emphasis"/>
            </w:rPr>
            <w:br/>
          </w:r>
          <w:r>
            <w:t>Contents</w:t>
          </w:r>
        </w:p>
        <w:p w14:paraId="21DD3938" w14:textId="47F4371C" w:rsidR="00023D55" w:rsidRDefault="00DB7C67">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9321E2">
            <w:rPr>
              <w:noProof/>
            </w:rPr>
            <w:t>OverVIEW</w:t>
          </w:r>
          <w:r>
            <w:rPr>
              <w:noProof/>
            </w:rPr>
            <w:tab/>
          </w:r>
          <w:r w:rsidR="00D311B4">
            <w:rPr>
              <w:noProof/>
            </w:rPr>
            <w:t>2</w:t>
          </w:r>
        </w:p>
        <w:p w14:paraId="3EE8DCC8" w14:textId="4B7ADA1B" w:rsidR="00023D55" w:rsidRDefault="009321E2">
          <w:pPr>
            <w:pStyle w:val="TOC2"/>
            <w:rPr>
              <w:rFonts w:eastAsiaTheme="minorEastAsia"/>
              <w:bCs w:val="0"/>
              <w:noProof/>
              <w:color w:val="auto"/>
              <w:sz w:val="22"/>
              <w:szCs w:val="22"/>
              <w:lang w:eastAsia="en-US"/>
            </w:rPr>
          </w:pPr>
          <w:r>
            <w:rPr>
              <w:noProof/>
            </w:rPr>
            <w:t>Terms and Definitions</w:t>
          </w:r>
          <w:r w:rsidR="00DB7C67">
            <w:rPr>
              <w:noProof/>
            </w:rPr>
            <w:t xml:space="preserve"> </w:t>
          </w:r>
          <w:r w:rsidR="00DB7C67">
            <w:rPr>
              <w:noProof/>
            </w:rPr>
            <w:tab/>
          </w:r>
          <w:r w:rsidR="00D311B4">
            <w:rPr>
              <w:noProof/>
            </w:rPr>
            <w:t>2</w:t>
          </w:r>
        </w:p>
        <w:p w14:paraId="066AAA6B" w14:textId="77777777" w:rsidR="00023D55" w:rsidRDefault="009321E2">
          <w:pPr>
            <w:pStyle w:val="TOC2"/>
            <w:rPr>
              <w:rFonts w:eastAsiaTheme="minorEastAsia"/>
              <w:bCs w:val="0"/>
              <w:noProof/>
              <w:color w:val="auto"/>
              <w:sz w:val="22"/>
              <w:szCs w:val="22"/>
              <w:lang w:eastAsia="en-US"/>
            </w:rPr>
          </w:pPr>
          <w:r>
            <w:rPr>
              <w:noProof/>
            </w:rPr>
            <w:t>User Stories</w:t>
          </w:r>
          <w:r w:rsidR="00DB7C67">
            <w:rPr>
              <w:noProof/>
            </w:rPr>
            <w:tab/>
          </w:r>
          <w:r w:rsidR="00613020">
            <w:rPr>
              <w:noProof/>
            </w:rPr>
            <w:t>4</w:t>
          </w:r>
        </w:p>
        <w:p w14:paraId="45188278" w14:textId="304F1416" w:rsidR="009321E2" w:rsidRDefault="00DB7C67" w:rsidP="009321E2">
          <w:pPr>
            <w:pStyle w:val="TOC2"/>
            <w:rPr>
              <w:rFonts w:eastAsiaTheme="minorEastAsia"/>
              <w:bCs w:val="0"/>
              <w:noProof/>
              <w:color w:val="auto"/>
              <w:sz w:val="22"/>
              <w:szCs w:val="22"/>
              <w:lang w:eastAsia="en-US"/>
            </w:rPr>
          </w:pPr>
          <w:r>
            <w:rPr>
              <w:rFonts w:asciiTheme="majorHAnsi" w:hAnsiTheme="majorHAnsi"/>
              <w:b/>
              <w:bCs w:val="0"/>
              <w:caps/>
              <w:color w:val="2A2A2A" w:themeColor="text2"/>
              <w:sz w:val="28"/>
            </w:rPr>
            <w:fldChar w:fldCharType="end"/>
          </w:r>
          <w:r w:rsidR="009321E2">
            <w:rPr>
              <w:noProof/>
            </w:rPr>
            <w:t>Application Architecture</w:t>
          </w:r>
          <w:r w:rsidR="009321E2">
            <w:rPr>
              <w:noProof/>
            </w:rPr>
            <w:tab/>
          </w:r>
          <w:r w:rsidR="00613020">
            <w:rPr>
              <w:noProof/>
            </w:rPr>
            <w:t>6</w:t>
          </w:r>
        </w:p>
        <w:p w14:paraId="585206E4" w14:textId="1BAC0464" w:rsidR="009321E2" w:rsidRDefault="009321E2" w:rsidP="009321E2">
          <w:pPr>
            <w:pStyle w:val="TOC2"/>
            <w:rPr>
              <w:rFonts w:eastAsiaTheme="minorEastAsia"/>
              <w:bCs w:val="0"/>
              <w:noProof/>
              <w:color w:val="auto"/>
              <w:sz w:val="22"/>
              <w:szCs w:val="22"/>
              <w:lang w:eastAsia="en-US"/>
            </w:rPr>
          </w:pPr>
          <w:r>
            <w:rPr>
              <w:noProof/>
            </w:rPr>
            <w:t>Test Plan</w:t>
          </w:r>
          <w:r>
            <w:rPr>
              <w:noProof/>
            </w:rPr>
            <w:tab/>
          </w:r>
          <w:r w:rsidR="00613020">
            <w:rPr>
              <w:noProof/>
            </w:rPr>
            <w:t>12</w:t>
          </w:r>
        </w:p>
        <w:p w14:paraId="5DDF35BD" w14:textId="77777777" w:rsidR="00023D55" w:rsidRDefault="0082123D" w:rsidP="00646A26">
          <w:pPr>
            <w:sectPr w:rsidR="00023D55" w:rsidSect="009B6A14">
              <w:headerReference w:type="even" r:id="rId12"/>
              <w:headerReference w:type="default" r:id="rId13"/>
              <w:footerReference w:type="even" r:id="rId14"/>
              <w:footerReference w:type="default" r:id="rId15"/>
              <w:headerReference w:type="first" r:id="rId16"/>
              <w:footerReference w:type="first" r:id="rId17"/>
              <w:pgSz w:w="12240" w:h="15840"/>
              <w:pgMar w:top="2520" w:right="1800" w:bottom="1728" w:left="1800" w:header="720" w:footer="720" w:gutter="0"/>
              <w:pgNumType w:fmt="lowerRoman" w:start="1"/>
              <w:cols w:space="720"/>
              <w:docGrid w:linePitch="360"/>
            </w:sectPr>
          </w:pPr>
        </w:p>
      </w:sdtContent>
    </w:sdt>
    <w:p w14:paraId="571D767D" w14:textId="77777777" w:rsidR="00023D55" w:rsidRDefault="00646A26" w:rsidP="00646A26">
      <w:pPr>
        <w:pStyle w:val="Heading2"/>
        <w:numPr>
          <w:ilvl w:val="0"/>
          <w:numId w:val="18"/>
        </w:numPr>
        <w:ind w:left="0" w:firstLine="0"/>
      </w:pPr>
      <w:r>
        <w:lastRenderedPageBreak/>
        <w:t>Overview</w:t>
      </w:r>
    </w:p>
    <w:p w14:paraId="205789A8" w14:textId="77777777" w:rsidR="00646A26" w:rsidRPr="00646A26" w:rsidRDefault="00646A26" w:rsidP="00646A26">
      <w:r>
        <w:t xml:space="preserve">The Hero Education and Relationship Organization (HERO) has recognized a need to allow users to report Superhero sightings and view other user-reported sightings.  </w:t>
      </w:r>
      <w:proofErr w:type="spellStart"/>
      <w:r>
        <w:t>HeroSpotter</w:t>
      </w:r>
      <w:proofErr w:type="spellEnd"/>
      <w:r>
        <w:t xml:space="preserve"> will accomplish just this in </w:t>
      </w:r>
      <w:proofErr w:type="gramStart"/>
      <w:r>
        <w:t>an</w:t>
      </w:r>
      <w:proofErr w:type="gramEnd"/>
      <w:r>
        <w:t xml:space="preserve"> feature-rich, interactive web application that will both satisfy consumers’ </w:t>
      </w:r>
      <w:proofErr w:type="spellStart"/>
      <w:r>
        <w:t>SuperHero</w:t>
      </w:r>
      <w:proofErr w:type="spellEnd"/>
      <w:r>
        <w:t xml:space="preserve"> curiosity and provide invaluable consumer data to various business units at HERO.</w:t>
      </w:r>
    </w:p>
    <w:p w14:paraId="5948A941" w14:textId="77777777" w:rsidR="00023D55" w:rsidRDefault="00023D55"/>
    <w:p w14:paraId="5391F76E" w14:textId="77777777" w:rsidR="00023D55" w:rsidRDefault="00053BA0" w:rsidP="00053BA0">
      <w:pPr>
        <w:pStyle w:val="Heading2"/>
        <w:numPr>
          <w:ilvl w:val="0"/>
          <w:numId w:val="18"/>
        </w:numPr>
        <w:ind w:left="0" w:firstLine="0"/>
      </w:pPr>
      <w:r>
        <w:t>Terms and defin</w:t>
      </w:r>
      <w:r w:rsidR="00721156">
        <w:t>i</w:t>
      </w:r>
      <w:r>
        <w:t>tions</w:t>
      </w:r>
    </w:p>
    <w:p w14:paraId="21CE287B" w14:textId="77777777" w:rsidR="00053BA0" w:rsidRPr="00721156" w:rsidRDefault="00053BA0" w:rsidP="00053BA0">
      <w:pPr>
        <w:rPr>
          <w:u w:val="single"/>
        </w:rPr>
      </w:pPr>
      <w:r w:rsidRPr="00721156">
        <w:rPr>
          <w:u w:val="single"/>
        </w:rPr>
        <w:t xml:space="preserve">2.1 </w:t>
      </w:r>
      <w:r w:rsidR="00721156">
        <w:rPr>
          <w:u w:val="single"/>
        </w:rPr>
        <w:tab/>
      </w:r>
      <w:r w:rsidRPr="00721156">
        <w:rPr>
          <w:u w:val="single"/>
        </w:rPr>
        <w:t>Technical Terms</w:t>
      </w:r>
    </w:p>
    <w:p w14:paraId="7CF3B146" w14:textId="77777777" w:rsidR="00023D55" w:rsidRPr="000C61AD" w:rsidRDefault="001463B7" w:rsidP="001463B7">
      <w:pPr>
        <w:pStyle w:val="ListBullet"/>
      </w:pPr>
      <w:r>
        <w:t>MySQL</w:t>
      </w:r>
      <w:r>
        <w:rPr>
          <w:i w:val="0"/>
          <w:iCs/>
        </w:rPr>
        <w:t>: a database system that efficiently stores data.</w:t>
      </w:r>
    </w:p>
    <w:p w14:paraId="2BE4CC48" w14:textId="77777777" w:rsidR="000C61AD" w:rsidRPr="005D4509" w:rsidRDefault="000C61AD" w:rsidP="001463B7">
      <w:pPr>
        <w:pStyle w:val="ListBullet"/>
      </w:pPr>
      <w:r>
        <w:t>Java</w:t>
      </w:r>
      <w:r>
        <w:rPr>
          <w:i w:val="0"/>
          <w:iCs/>
        </w:rPr>
        <w:t>: object-oriented language, upon which this program will be built.</w:t>
      </w:r>
    </w:p>
    <w:p w14:paraId="037DB7C2" w14:textId="77777777" w:rsidR="005D4509" w:rsidRPr="001463B7" w:rsidRDefault="005D4509" w:rsidP="001463B7">
      <w:pPr>
        <w:pStyle w:val="ListBullet"/>
      </w:pPr>
      <w:r>
        <w:t>Python</w:t>
      </w:r>
      <w:r>
        <w:rPr>
          <w:i w:val="0"/>
          <w:iCs/>
        </w:rPr>
        <w:t>: a scripting</w:t>
      </w:r>
      <w:r w:rsidR="000C61AD">
        <w:rPr>
          <w:i w:val="0"/>
          <w:iCs/>
        </w:rPr>
        <w:t xml:space="preserve"> language that can be incorporated easily into a Java program.</w:t>
      </w:r>
    </w:p>
    <w:p w14:paraId="08FF398A" w14:textId="77777777" w:rsidR="001463B7" w:rsidRPr="001463B7" w:rsidRDefault="001463B7" w:rsidP="001463B7">
      <w:pPr>
        <w:pStyle w:val="ListBullet"/>
      </w:pPr>
      <w:r>
        <w:t>JavaScript</w:t>
      </w:r>
      <w:r>
        <w:rPr>
          <w:i w:val="0"/>
          <w:iCs/>
        </w:rPr>
        <w:t>: a programming language that enables live functionality in web brow</w:t>
      </w:r>
      <w:r w:rsidR="00C22342">
        <w:rPr>
          <w:i w:val="0"/>
          <w:iCs/>
        </w:rPr>
        <w:t>s</w:t>
      </w:r>
      <w:r>
        <w:rPr>
          <w:i w:val="0"/>
          <w:iCs/>
        </w:rPr>
        <w:t>ers.</w:t>
      </w:r>
    </w:p>
    <w:p w14:paraId="424F0F1E" w14:textId="77777777" w:rsidR="001463B7" w:rsidRPr="00721156" w:rsidRDefault="001463B7" w:rsidP="001463B7">
      <w:pPr>
        <w:pStyle w:val="ListBullet"/>
        <w:numPr>
          <w:ilvl w:val="0"/>
          <w:numId w:val="0"/>
        </w:numPr>
        <w:rPr>
          <w:i w:val="0"/>
          <w:iCs/>
          <w:u w:val="single"/>
        </w:rPr>
      </w:pPr>
      <w:r w:rsidRPr="00721156">
        <w:rPr>
          <w:i w:val="0"/>
          <w:iCs/>
          <w:u w:val="single"/>
        </w:rPr>
        <w:t xml:space="preserve">2.2 </w:t>
      </w:r>
      <w:r w:rsidR="00721156">
        <w:rPr>
          <w:i w:val="0"/>
          <w:iCs/>
          <w:u w:val="single"/>
        </w:rPr>
        <w:tab/>
      </w:r>
      <w:r w:rsidR="00181E74">
        <w:rPr>
          <w:i w:val="0"/>
          <w:iCs/>
          <w:u w:val="single"/>
        </w:rPr>
        <w:t>User Roles</w:t>
      </w:r>
    </w:p>
    <w:p w14:paraId="6E03BD46" w14:textId="77777777" w:rsidR="001463B7" w:rsidRPr="001463B7" w:rsidRDefault="001463B7" w:rsidP="001463B7">
      <w:pPr>
        <w:pStyle w:val="ListBullet"/>
      </w:pPr>
      <w:r>
        <w:t xml:space="preserve">Admin: </w:t>
      </w:r>
      <w:r>
        <w:rPr>
          <w:i w:val="0"/>
          <w:iCs/>
        </w:rPr>
        <w:t xml:space="preserve">Users with administration </w:t>
      </w:r>
      <w:r w:rsidR="00181E74">
        <w:rPr>
          <w:i w:val="0"/>
          <w:iCs/>
        </w:rPr>
        <w:t>privileges</w:t>
      </w:r>
      <w:r>
        <w:rPr>
          <w:i w:val="0"/>
          <w:iCs/>
        </w:rPr>
        <w:t xml:space="preserve"> will be allowed to view, create, update, and delete any data stored in the database. They will also be tasked with approving user-submitted images before they can be displayed.</w:t>
      </w:r>
    </w:p>
    <w:p w14:paraId="20811C4B" w14:textId="77777777" w:rsidR="001463B7" w:rsidRPr="00C22342" w:rsidRDefault="001463B7" w:rsidP="001463B7">
      <w:pPr>
        <w:pStyle w:val="ListBullet"/>
      </w:pPr>
      <w:r>
        <w:t>End User:</w:t>
      </w:r>
      <w:r>
        <w:rPr>
          <w:i w:val="0"/>
          <w:iCs/>
        </w:rPr>
        <w:t xml:space="preserve"> End users will be able to view and create data </w:t>
      </w:r>
      <w:r w:rsidR="00C22342">
        <w:rPr>
          <w:i w:val="0"/>
          <w:iCs/>
        </w:rPr>
        <w:t>(</w:t>
      </w:r>
      <w:r>
        <w:rPr>
          <w:i w:val="0"/>
          <w:iCs/>
        </w:rPr>
        <w:t>validated to remove obscenities</w:t>
      </w:r>
      <w:r w:rsidR="00C22342">
        <w:rPr>
          <w:i w:val="0"/>
          <w:iCs/>
        </w:rPr>
        <w:t>)</w:t>
      </w:r>
      <w:r>
        <w:rPr>
          <w:i w:val="0"/>
          <w:iCs/>
        </w:rPr>
        <w:t>.</w:t>
      </w:r>
      <w:r w:rsidR="00C22342">
        <w:rPr>
          <w:i w:val="0"/>
          <w:iCs/>
        </w:rPr>
        <w:t xml:space="preserve">  The text will appear immediately, but the pictures will only appear after approved by an administrator.</w:t>
      </w:r>
    </w:p>
    <w:p w14:paraId="14273873" w14:textId="77777777" w:rsidR="00721156" w:rsidRDefault="00721156">
      <w:pPr>
        <w:rPr>
          <w:u w:val="single"/>
        </w:rPr>
      </w:pPr>
      <w:r>
        <w:rPr>
          <w:u w:val="single"/>
        </w:rPr>
        <w:br w:type="page"/>
      </w:r>
    </w:p>
    <w:p w14:paraId="3FAD4707" w14:textId="77777777" w:rsidR="00C22342" w:rsidRPr="00721156" w:rsidRDefault="00C22342" w:rsidP="00C22342">
      <w:pPr>
        <w:rPr>
          <w:u w:val="single"/>
        </w:rPr>
      </w:pPr>
      <w:r w:rsidRPr="00721156">
        <w:rPr>
          <w:u w:val="single"/>
        </w:rPr>
        <w:lastRenderedPageBreak/>
        <w:t xml:space="preserve">2.3 </w:t>
      </w:r>
      <w:r w:rsidR="00721156">
        <w:rPr>
          <w:u w:val="single"/>
        </w:rPr>
        <w:tab/>
      </w:r>
      <w:r w:rsidRPr="00721156">
        <w:rPr>
          <w:u w:val="single"/>
        </w:rPr>
        <w:t>Data Entities</w:t>
      </w:r>
    </w:p>
    <w:p w14:paraId="758ABAAC" w14:textId="77777777" w:rsidR="00C22342" w:rsidRPr="001463B7" w:rsidRDefault="00C22342" w:rsidP="00C22342">
      <w:pPr>
        <w:pStyle w:val="ListBullet"/>
      </w:pPr>
      <w:r>
        <w:t>Supers</w:t>
      </w:r>
      <w:r>
        <w:rPr>
          <w:i w:val="0"/>
          <w:iCs/>
        </w:rPr>
        <w:t>: Superheroes and supervillains created (data-wise) by admins or end users.</w:t>
      </w:r>
    </w:p>
    <w:p w14:paraId="66283E3C" w14:textId="77777777" w:rsidR="00C22342" w:rsidRPr="001463B7" w:rsidRDefault="00C22342" w:rsidP="00C22342">
      <w:pPr>
        <w:pStyle w:val="ListBullet"/>
      </w:pPr>
      <w:r>
        <w:t>Sightings</w:t>
      </w:r>
      <w:r>
        <w:rPr>
          <w:i w:val="0"/>
          <w:iCs/>
        </w:rPr>
        <w:t>: User reported instances of superheroes or supervillains appearing in public at a specific location.</w:t>
      </w:r>
    </w:p>
    <w:p w14:paraId="30E8776A" w14:textId="77777777" w:rsidR="00C22342" w:rsidRPr="00D836B8" w:rsidRDefault="00D836B8" w:rsidP="001463B7">
      <w:pPr>
        <w:pStyle w:val="ListBullet"/>
      </w:pPr>
      <w:r>
        <w:t>Locations</w:t>
      </w:r>
      <w:r>
        <w:rPr>
          <w:i w:val="0"/>
          <w:iCs/>
        </w:rPr>
        <w:t>: User input locations that have been validated as actual places.</w:t>
      </w:r>
    </w:p>
    <w:p w14:paraId="6139DB66" w14:textId="77777777" w:rsidR="00D836B8" w:rsidRPr="00D836B8" w:rsidRDefault="00D836B8" w:rsidP="001463B7">
      <w:pPr>
        <w:pStyle w:val="ListBullet"/>
      </w:pPr>
      <w:r>
        <w:t>Powers</w:t>
      </w:r>
      <w:r>
        <w:rPr>
          <w:i w:val="0"/>
          <w:iCs/>
        </w:rPr>
        <w:t>: User-created/described powers that can belong to one or more supers.</w:t>
      </w:r>
    </w:p>
    <w:p w14:paraId="03A2B33F" w14:textId="77777777" w:rsidR="00D836B8" w:rsidRPr="00D836B8" w:rsidRDefault="00D836B8" w:rsidP="001463B7">
      <w:pPr>
        <w:pStyle w:val="ListBullet"/>
      </w:pPr>
      <w:r>
        <w:t>Organizations</w:t>
      </w:r>
      <w:r>
        <w:rPr>
          <w:i w:val="0"/>
          <w:iCs/>
        </w:rPr>
        <w:t>: user-described groups to which one or more supers belong.</w:t>
      </w:r>
    </w:p>
    <w:p w14:paraId="13C32D8A" w14:textId="77777777" w:rsidR="00D836B8" w:rsidRPr="00721156" w:rsidRDefault="00721156" w:rsidP="00721156">
      <w:pPr>
        <w:pStyle w:val="ListBullet"/>
        <w:numPr>
          <w:ilvl w:val="0"/>
          <w:numId w:val="0"/>
        </w:numPr>
        <w:rPr>
          <w:i w:val="0"/>
          <w:iCs/>
          <w:u w:val="single"/>
        </w:rPr>
      </w:pPr>
      <w:proofErr w:type="gramStart"/>
      <w:r>
        <w:rPr>
          <w:i w:val="0"/>
          <w:iCs/>
          <w:u w:val="single"/>
        </w:rPr>
        <w:t xml:space="preserve">2.4  </w:t>
      </w:r>
      <w:r>
        <w:rPr>
          <w:i w:val="0"/>
          <w:iCs/>
          <w:u w:val="single"/>
        </w:rPr>
        <w:tab/>
      </w:r>
      <w:proofErr w:type="gramEnd"/>
      <w:r w:rsidR="00D836B8" w:rsidRPr="00721156">
        <w:rPr>
          <w:i w:val="0"/>
          <w:iCs/>
          <w:u w:val="single"/>
        </w:rPr>
        <w:t>Processes and Formulae</w:t>
      </w:r>
    </w:p>
    <w:p w14:paraId="41B6BCB5" w14:textId="77777777" w:rsidR="00D836B8" w:rsidRPr="000C61AD" w:rsidRDefault="00D836B8" w:rsidP="00D836B8">
      <w:pPr>
        <w:pStyle w:val="ListBullet"/>
      </w:pPr>
      <w:r>
        <w:t>Image moderation</w:t>
      </w:r>
      <w:r>
        <w:rPr>
          <w:i w:val="0"/>
          <w:iCs/>
        </w:rPr>
        <w:t>: All user submitted images will be moderated by an admin before being visible by the end users.  Administrators will have an extra option in the Sightings view for this.</w:t>
      </w:r>
    </w:p>
    <w:p w14:paraId="1A7240BA" w14:textId="77777777" w:rsidR="000C61AD" w:rsidRPr="005D4509" w:rsidRDefault="000C61AD" w:rsidP="00D836B8">
      <w:pPr>
        <w:pStyle w:val="ListBullet"/>
      </w:pPr>
      <w:r>
        <w:t>Profanity validation</w:t>
      </w:r>
      <w:r>
        <w:rPr>
          <w:i w:val="0"/>
          <w:iCs/>
        </w:rPr>
        <w:t>: will be completed using a Profanity-Filter, a very accurate Python-based library for filtering out profanity.  Other validation will occur in the browser, using JavaScript</w:t>
      </w:r>
    </w:p>
    <w:p w14:paraId="2C29D24C" w14:textId="77777777" w:rsidR="005D4509" w:rsidRPr="000C61AD" w:rsidRDefault="005D4509" w:rsidP="005D4509">
      <w:pPr>
        <w:pStyle w:val="ListBullet"/>
      </w:pPr>
      <w:r>
        <w:t>Data storage</w:t>
      </w:r>
      <w:r>
        <w:rPr>
          <w:i w:val="0"/>
          <w:iCs/>
        </w:rPr>
        <w:t>: All information will be stored in a MySQL database allowing for simple access for real-time analysis by other business units (e.g. Marketing and Sales)</w:t>
      </w:r>
    </w:p>
    <w:p w14:paraId="5B758653" w14:textId="77777777" w:rsidR="00721156" w:rsidRDefault="000C61AD" w:rsidP="005D4509">
      <w:pPr>
        <w:pStyle w:val="ListBullet"/>
        <w:rPr>
          <w:i w:val="0"/>
          <w:iCs/>
        </w:rPr>
      </w:pPr>
      <w:r>
        <w:t>Location storage</w:t>
      </w:r>
      <w:r>
        <w:rPr>
          <w:i w:val="0"/>
          <w:iCs/>
        </w:rPr>
        <w:t>: Locations will be stored as single sets of coordinates to allow for simple analysis of geographic business trends by other units.</w:t>
      </w:r>
    </w:p>
    <w:p w14:paraId="46AEFA64" w14:textId="77777777" w:rsidR="00721156" w:rsidRDefault="00721156" w:rsidP="00721156">
      <w:pPr>
        <w:pStyle w:val="Subtitle"/>
        <w:rPr>
          <w:szCs w:val="20"/>
        </w:rPr>
      </w:pPr>
      <w:r>
        <w:br w:type="page"/>
      </w:r>
    </w:p>
    <w:p w14:paraId="41C898CF" w14:textId="77777777" w:rsidR="00721156" w:rsidRDefault="00721156" w:rsidP="00181E74">
      <w:pPr>
        <w:pStyle w:val="Heading2"/>
        <w:numPr>
          <w:ilvl w:val="0"/>
          <w:numId w:val="18"/>
        </w:numPr>
        <w:ind w:left="0" w:firstLine="0"/>
      </w:pPr>
      <w:r>
        <w:lastRenderedPageBreak/>
        <w:t>User stories</w:t>
      </w:r>
    </w:p>
    <w:tbl>
      <w:tblPr>
        <w:tblStyle w:val="Generaltable"/>
        <w:tblpPr w:leftFromText="180" w:rightFromText="180" w:vertAnchor="page" w:horzAnchor="margin" w:tblpY="2052"/>
        <w:tblW w:w="5026" w:type="pct"/>
        <w:tblLook w:val="04A0" w:firstRow="1" w:lastRow="0" w:firstColumn="1" w:lastColumn="0" w:noHBand="0" w:noVBand="1"/>
        <w:tblCaption w:val="Sample content table"/>
      </w:tblPr>
      <w:tblGrid>
        <w:gridCol w:w="846"/>
        <w:gridCol w:w="5994"/>
        <w:gridCol w:w="1845"/>
      </w:tblGrid>
      <w:tr w:rsidR="00721156" w14:paraId="64E27028" w14:textId="77777777" w:rsidTr="00721156">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46" w:type="dxa"/>
            <w:vAlign w:val="bottom"/>
          </w:tcPr>
          <w:p w14:paraId="479B05CE" w14:textId="77777777" w:rsidR="00721156" w:rsidRPr="00721156" w:rsidRDefault="00721156" w:rsidP="00721156">
            <w:pPr>
              <w:rPr>
                <w:sz w:val="21"/>
                <w:szCs w:val="20"/>
              </w:rPr>
            </w:pPr>
          </w:p>
        </w:tc>
        <w:tc>
          <w:tcPr>
            <w:tcW w:w="5994" w:type="dxa"/>
            <w:vAlign w:val="bottom"/>
          </w:tcPr>
          <w:p w14:paraId="213A8A0D" w14:textId="77777777" w:rsidR="00721156" w:rsidRPr="00721156" w:rsidRDefault="00721156" w:rsidP="00721156">
            <w:pPr>
              <w:cnfStyle w:val="100000000000" w:firstRow="1" w:lastRow="0" w:firstColumn="0" w:lastColumn="0" w:oddVBand="0" w:evenVBand="0" w:oddHBand="0" w:evenHBand="0" w:firstRowFirstColumn="0" w:firstRowLastColumn="0" w:lastRowFirstColumn="0" w:lastRowLastColumn="0"/>
              <w:rPr>
                <w:sz w:val="21"/>
                <w:szCs w:val="20"/>
              </w:rPr>
            </w:pPr>
            <w:r w:rsidRPr="00721156">
              <w:rPr>
                <w:sz w:val="21"/>
                <w:szCs w:val="20"/>
              </w:rPr>
              <w:t>USER STORY</w:t>
            </w:r>
          </w:p>
        </w:tc>
        <w:tc>
          <w:tcPr>
            <w:tcW w:w="1845" w:type="dxa"/>
            <w:vAlign w:val="bottom"/>
          </w:tcPr>
          <w:p w14:paraId="5DCEE2DF" w14:textId="77777777" w:rsidR="00721156" w:rsidRPr="00721156" w:rsidRDefault="00721156" w:rsidP="00721156">
            <w:pPr>
              <w:cnfStyle w:val="100000000000" w:firstRow="1" w:lastRow="0" w:firstColumn="0" w:lastColumn="0" w:oddVBand="0" w:evenVBand="0" w:oddHBand="0" w:evenHBand="0" w:firstRowFirstColumn="0" w:firstRowLastColumn="0" w:lastRowFirstColumn="0" w:lastRowLastColumn="0"/>
              <w:rPr>
                <w:sz w:val="21"/>
                <w:szCs w:val="20"/>
              </w:rPr>
            </w:pPr>
            <w:r w:rsidRPr="00721156">
              <w:rPr>
                <w:sz w:val="21"/>
                <w:szCs w:val="20"/>
              </w:rPr>
              <w:t>WEIGHT</w:t>
            </w:r>
          </w:p>
        </w:tc>
      </w:tr>
      <w:tr w:rsidR="00721156" w14:paraId="44AFCAEA"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5DF5A4FE" w14:textId="77777777" w:rsidR="00721156" w:rsidRPr="00721156" w:rsidRDefault="00721156" w:rsidP="00721156">
            <w:pPr>
              <w:rPr>
                <w:sz w:val="21"/>
                <w:szCs w:val="20"/>
              </w:rPr>
            </w:pPr>
            <w:r w:rsidRPr="00721156">
              <w:rPr>
                <w:sz w:val="21"/>
                <w:szCs w:val="20"/>
              </w:rPr>
              <w:t>1</w:t>
            </w:r>
          </w:p>
        </w:tc>
        <w:tc>
          <w:tcPr>
            <w:tcW w:w="5994" w:type="dxa"/>
          </w:tcPr>
          <w:p w14:paraId="33C784C8"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 xml:space="preserve">As a user, I would like to know more about this page. </w:t>
            </w:r>
          </w:p>
        </w:tc>
        <w:tc>
          <w:tcPr>
            <w:tcW w:w="1845" w:type="dxa"/>
          </w:tcPr>
          <w:p w14:paraId="083DC4B3"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3</w:t>
            </w:r>
          </w:p>
        </w:tc>
      </w:tr>
      <w:tr w:rsidR="00721156" w14:paraId="3C0DB6D4" w14:textId="77777777" w:rsidTr="00721156">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27083C37" w14:textId="77777777" w:rsidR="00721156" w:rsidRPr="00721156" w:rsidRDefault="00721156" w:rsidP="00721156">
            <w:pPr>
              <w:rPr>
                <w:b w:val="0"/>
                <w:sz w:val="21"/>
                <w:szCs w:val="20"/>
              </w:rPr>
            </w:pPr>
            <w:r w:rsidRPr="00721156">
              <w:rPr>
                <w:sz w:val="21"/>
                <w:szCs w:val="20"/>
              </w:rPr>
              <w:t>2</w:t>
            </w:r>
          </w:p>
        </w:tc>
        <w:tc>
          <w:tcPr>
            <w:tcW w:w="5994" w:type="dxa"/>
          </w:tcPr>
          <w:p w14:paraId="01FACF38"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As a user/admin, I would like to view recent sightings in a map and a news feed.</w:t>
            </w:r>
          </w:p>
        </w:tc>
        <w:tc>
          <w:tcPr>
            <w:tcW w:w="1845" w:type="dxa"/>
          </w:tcPr>
          <w:p w14:paraId="0DEC4487"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8</w:t>
            </w:r>
          </w:p>
        </w:tc>
      </w:tr>
      <w:tr w:rsidR="00721156" w14:paraId="27C48B66"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752BADF1" w14:textId="77777777" w:rsidR="00721156" w:rsidRPr="00721156" w:rsidRDefault="00721156" w:rsidP="00721156">
            <w:pPr>
              <w:rPr>
                <w:sz w:val="21"/>
                <w:szCs w:val="20"/>
              </w:rPr>
            </w:pPr>
            <w:r w:rsidRPr="00721156">
              <w:rPr>
                <w:sz w:val="21"/>
                <w:szCs w:val="20"/>
              </w:rPr>
              <w:t>3</w:t>
            </w:r>
          </w:p>
        </w:tc>
        <w:tc>
          <w:tcPr>
            <w:tcW w:w="5994" w:type="dxa"/>
          </w:tcPr>
          <w:p w14:paraId="27BCE8F8"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As a user/admin, I would like to report a new sighting.</w:t>
            </w:r>
          </w:p>
        </w:tc>
        <w:tc>
          <w:tcPr>
            <w:tcW w:w="1845" w:type="dxa"/>
          </w:tcPr>
          <w:p w14:paraId="154233A9"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8</w:t>
            </w:r>
          </w:p>
        </w:tc>
      </w:tr>
      <w:tr w:rsidR="00721156" w14:paraId="65851794" w14:textId="77777777" w:rsidTr="00721156">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3A2499F4" w14:textId="77777777" w:rsidR="00721156" w:rsidRPr="00721156" w:rsidRDefault="00721156" w:rsidP="00721156">
            <w:pPr>
              <w:rPr>
                <w:sz w:val="21"/>
                <w:szCs w:val="20"/>
              </w:rPr>
            </w:pPr>
            <w:r w:rsidRPr="00721156">
              <w:rPr>
                <w:sz w:val="21"/>
                <w:szCs w:val="20"/>
              </w:rPr>
              <w:t>4</w:t>
            </w:r>
          </w:p>
        </w:tc>
        <w:tc>
          <w:tcPr>
            <w:tcW w:w="5994" w:type="dxa"/>
          </w:tcPr>
          <w:p w14:paraId="2932ED93"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 xml:space="preserve">As a user/admin, I would like to see all sightings or those for a specific date. </w:t>
            </w:r>
          </w:p>
        </w:tc>
        <w:tc>
          <w:tcPr>
            <w:tcW w:w="1845" w:type="dxa"/>
          </w:tcPr>
          <w:p w14:paraId="21D0E244"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8</w:t>
            </w:r>
          </w:p>
        </w:tc>
      </w:tr>
      <w:tr w:rsidR="00721156" w14:paraId="77E98657"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3DE6708B" w14:textId="77777777" w:rsidR="00721156" w:rsidRPr="00721156" w:rsidRDefault="00721156" w:rsidP="00721156">
            <w:pPr>
              <w:rPr>
                <w:sz w:val="21"/>
                <w:szCs w:val="20"/>
              </w:rPr>
            </w:pPr>
            <w:r w:rsidRPr="00721156">
              <w:rPr>
                <w:sz w:val="21"/>
                <w:szCs w:val="20"/>
              </w:rPr>
              <w:t>5</w:t>
            </w:r>
          </w:p>
        </w:tc>
        <w:tc>
          <w:tcPr>
            <w:tcW w:w="5994" w:type="dxa"/>
          </w:tcPr>
          <w:p w14:paraId="4C784DED"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As a user/admin, I would like to display and/or add a new superhero/supervillain.</w:t>
            </w:r>
          </w:p>
        </w:tc>
        <w:tc>
          <w:tcPr>
            <w:tcW w:w="1845" w:type="dxa"/>
          </w:tcPr>
          <w:p w14:paraId="3E52573D"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5</w:t>
            </w:r>
          </w:p>
        </w:tc>
      </w:tr>
      <w:tr w:rsidR="00721156" w14:paraId="1E6E26B6" w14:textId="77777777" w:rsidTr="00721156">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54D3A6DF" w14:textId="77777777" w:rsidR="00721156" w:rsidRPr="00721156" w:rsidRDefault="00721156" w:rsidP="00721156">
            <w:pPr>
              <w:rPr>
                <w:sz w:val="21"/>
                <w:szCs w:val="20"/>
              </w:rPr>
            </w:pPr>
            <w:r w:rsidRPr="00721156">
              <w:rPr>
                <w:sz w:val="21"/>
                <w:szCs w:val="20"/>
              </w:rPr>
              <w:t>6</w:t>
            </w:r>
          </w:p>
        </w:tc>
        <w:tc>
          <w:tcPr>
            <w:tcW w:w="5994" w:type="dxa"/>
          </w:tcPr>
          <w:p w14:paraId="56B5AF2C"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As a user/admin, I would like to display and/or add a new location.</w:t>
            </w:r>
          </w:p>
        </w:tc>
        <w:tc>
          <w:tcPr>
            <w:tcW w:w="1845" w:type="dxa"/>
          </w:tcPr>
          <w:p w14:paraId="130E15FC"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5</w:t>
            </w:r>
          </w:p>
        </w:tc>
      </w:tr>
      <w:tr w:rsidR="00721156" w14:paraId="6AC550FF"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02CFD682" w14:textId="77777777" w:rsidR="00721156" w:rsidRPr="00721156" w:rsidRDefault="00721156" w:rsidP="00721156">
            <w:pPr>
              <w:rPr>
                <w:sz w:val="21"/>
                <w:szCs w:val="20"/>
              </w:rPr>
            </w:pPr>
            <w:r w:rsidRPr="00721156">
              <w:rPr>
                <w:sz w:val="21"/>
                <w:szCs w:val="20"/>
              </w:rPr>
              <w:t>7</w:t>
            </w:r>
          </w:p>
        </w:tc>
        <w:tc>
          <w:tcPr>
            <w:tcW w:w="5994" w:type="dxa"/>
          </w:tcPr>
          <w:p w14:paraId="7A64EA27"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As a user/admin, I would like to display and/or add a new organization.</w:t>
            </w:r>
          </w:p>
        </w:tc>
        <w:tc>
          <w:tcPr>
            <w:tcW w:w="1845" w:type="dxa"/>
          </w:tcPr>
          <w:p w14:paraId="0C77CB77"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5</w:t>
            </w:r>
          </w:p>
        </w:tc>
      </w:tr>
      <w:tr w:rsidR="00721156" w14:paraId="06D2D202" w14:textId="77777777" w:rsidTr="00721156">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2EC12C64" w14:textId="77777777" w:rsidR="00721156" w:rsidRPr="00721156" w:rsidRDefault="00721156" w:rsidP="00721156">
            <w:pPr>
              <w:rPr>
                <w:sz w:val="21"/>
                <w:szCs w:val="20"/>
              </w:rPr>
            </w:pPr>
            <w:r w:rsidRPr="00721156">
              <w:rPr>
                <w:sz w:val="21"/>
                <w:szCs w:val="20"/>
              </w:rPr>
              <w:t>8</w:t>
            </w:r>
          </w:p>
        </w:tc>
        <w:tc>
          <w:tcPr>
            <w:tcW w:w="5994" w:type="dxa"/>
          </w:tcPr>
          <w:p w14:paraId="43D0C594"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As a user/admin, I would like to display and/or add a new superpower.</w:t>
            </w:r>
          </w:p>
        </w:tc>
        <w:tc>
          <w:tcPr>
            <w:tcW w:w="1845" w:type="dxa"/>
          </w:tcPr>
          <w:p w14:paraId="3B38A305"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5</w:t>
            </w:r>
          </w:p>
        </w:tc>
      </w:tr>
      <w:tr w:rsidR="00721156" w14:paraId="24B3647F"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60CF4C60" w14:textId="77777777" w:rsidR="00721156" w:rsidRPr="00721156" w:rsidRDefault="00721156" w:rsidP="00721156">
            <w:pPr>
              <w:rPr>
                <w:sz w:val="21"/>
                <w:szCs w:val="20"/>
              </w:rPr>
            </w:pPr>
            <w:r w:rsidRPr="00721156">
              <w:rPr>
                <w:sz w:val="21"/>
                <w:szCs w:val="20"/>
              </w:rPr>
              <w:t>9</w:t>
            </w:r>
          </w:p>
        </w:tc>
        <w:tc>
          <w:tcPr>
            <w:tcW w:w="5994" w:type="dxa"/>
          </w:tcPr>
          <w:p w14:paraId="0BB1DAD1" w14:textId="77777777" w:rsidR="00721156" w:rsidRPr="00721156" w:rsidRDefault="00721156" w:rsidP="00721156">
            <w:pPr>
              <w:tabs>
                <w:tab w:val="left" w:pos="1006"/>
              </w:tabs>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As an admin, I would like to approve pending photos.</w:t>
            </w:r>
            <w:r w:rsidRPr="00721156">
              <w:rPr>
                <w:sz w:val="21"/>
                <w:szCs w:val="20"/>
              </w:rPr>
              <w:tab/>
            </w:r>
          </w:p>
        </w:tc>
        <w:tc>
          <w:tcPr>
            <w:tcW w:w="1845" w:type="dxa"/>
          </w:tcPr>
          <w:p w14:paraId="41243288"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8</w:t>
            </w:r>
          </w:p>
        </w:tc>
      </w:tr>
      <w:tr w:rsidR="00721156" w14:paraId="319DE671" w14:textId="77777777" w:rsidTr="00721156">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112334DB" w14:textId="77777777" w:rsidR="00721156" w:rsidRPr="00721156" w:rsidRDefault="00721156" w:rsidP="00721156">
            <w:pPr>
              <w:rPr>
                <w:sz w:val="21"/>
                <w:szCs w:val="20"/>
              </w:rPr>
            </w:pPr>
            <w:r w:rsidRPr="00721156">
              <w:rPr>
                <w:sz w:val="21"/>
                <w:szCs w:val="20"/>
              </w:rPr>
              <w:t>10</w:t>
            </w:r>
          </w:p>
        </w:tc>
        <w:tc>
          <w:tcPr>
            <w:tcW w:w="5994" w:type="dxa"/>
          </w:tcPr>
          <w:p w14:paraId="0EAF6B6F" w14:textId="77777777" w:rsidR="00721156" w:rsidRPr="00721156" w:rsidRDefault="00721156" w:rsidP="00721156">
            <w:pPr>
              <w:tabs>
                <w:tab w:val="left" w:pos="3484"/>
              </w:tabs>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As an admin, I would like to delete supers, locations, organizations, or powers.</w:t>
            </w:r>
          </w:p>
        </w:tc>
        <w:tc>
          <w:tcPr>
            <w:tcW w:w="1845" w:type="dxa"/>
          </w:tcPr>
          <w:p w14:paraId="7AB94BCD" w14:textId="77777777" w:rsidR="00721156" w:rsidRPr="00721156" w:rsidRDefault="00721156" w:rsidP="00721156">
            <w:pPr>
              <w:cnfStyle w:val="000000010000" w:firstRow="0" w:lastRow="0" w:firstColumn="0" w:lastColumn="0" w:oddVBand="0" w:evenVBand="0" w:oddHBand="0" w:evenHBand="1" w:firstRowFirstColumn="0" w:firstRowLastColumn="0" w:lastRowFirstColumn="0" w:lastRowLastColumn="0"/>
              <w:rPr>
                <w:sz w:val="21"/>
                <w:szCs w:val="20"/>
              </w:rPr>
            </w:pPr>
            <w:r w:rsidRPr="00721156">
              <w:rPr>
                <w:sz w:val="21"/>
                <w:szCs w:val="20"/>
              </w:rPr>
              <w:t>8</w:t>
            </w:r>
          </w:p>
        </w:tc>
      </w:tr>
      <w:tr w:rsidR="00721156" w14:paraId="43DCEF46" w14:textId="77777777" w:rsidTr="0072115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46" w:type="dxa"/>
          </w:tcPr>
          <w:p w14:paraId="119E5758" w14:textId="77777777" w:rsidR="00721156" w:rsidRPr="00721156" w:rsidRDefault="00721156" w:rsidP="00721156">
            <w:pPr>
              <w:rPr>
                <w:sz w:val="21"/>
                <w:szCs w:val="20"/>
              </w:rPr>
            </w:pPr>
            <w:r w:rsidRPr="00721156">
              <w:rPr>
                <w:sz w:val="21"/>
                <w:szCs w:val="20"/>
              </w:rPr>
              <w:t>11</w:t>
            </w:r>
          </w:p>
        </w:tc>
        <w:tc>
          <w:tcPr>
            <w:tcW w:w="5994" w:type="dxa"/>
          </w:tcPr>
          <w:p w14:paraId="028979BA" w14:textId="77777777" w:rsidR="00721156" w:rsidRPr="00721156" w:rsidRDefault="00721156" w:rsidP="00721156">
            <w:pPr>
              <w:tabs>
                <w:tab w:val="left" w:pos="3484"/>
              </w:tabs>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As an admin, I would like to update supers, locations, organizations, or powers.</w:t>
            </w:r>
          </w:p>
        </w:tc>
        <w:tc>
          <w:tcPr>
            <w:tcW w:w="1845" w:type="dxa"/>
          </w:tcPr>
          <w:p w14:paraId="6F0F953B" w14:textId="77777777" w:rsidR="00721156" w:rsidRPr="00721156" w:rsidRDefault="00721156" w:rsidP="00721156">
            <w:pPr>
              <w:cnfStyle w:val="000000100000" w:firstRow="0" w:lastRow="0" w:firstColumn="0" w:lastColumn="0" w:oddVBand="0" w:evenVBand="0" w:oddHBand="1" w:evenHBand="0" w:firstRowFirstColumn="0" w:firstRowLastColumn="0" w:lastRowFirstColumn="0" w:lastRowLastColumn="0"/>
              <w:rPr>
                <w:sz w:val="21"/>
                <w:szCs w:val="20"/>
              </w:rPr>
            </w:pPr>
            <w:r w:rsidRPr="00721156">
              <w:rPr>
                <w:sz w:val="21"/>
                <w:szCs w:val="20"/>
              </w:rPr>
              <w:t>8</w:t>
            </w:r>
          </w:p>
        </w:tc>
      </w:tr>
    </w:tbl>
    <w:p w14:paraId="0DD41E22" w14:textId="77777777" w:rsidR="000C61AD" w:rsidRPr="005D4509" w:rsidRDefault="000C61AD" w:rsidP="00721156">
      <w:pPr>
        <w:pStyle w:val="ListBullet"/>
        <w:numPr>
          <w:ilvl w:val="0"/>
          <w:numId w:val="0"/>
        </w:numPr>
        <w:ind w:left="360"/>
      </w:pPr>
    </w:p>
    <w:p w14:paraId="1D94BFB1" w14:textId="77777777" w:rsidR="00721156" w:rsidRDefault="00721156" w:rsidP="00181E74">
      <w:pPr>
        <w:pStyle w:val="Heading2"/>
        <w:numPr>
          <w:ilvl w:val="0"/>
          <w:numId w:val="18"/>
        </w:numPr>
        <w:ind w:left="0" w:firstLine="0"/>
      </w:pPr>
      <w:r>
        <w:lastRenderedPageBreak/>
        <w:t>application architecture</w:t>
      </w:r>
    </w:p>
    <w:p w14:paraId="6E8AABC2" w14:textId="77777777" w:rsidR="00181E74" w:rsidRDefault="00181E74" w:rsidP="00181E74">
      <w:pPr>
        <w:rPr>
          <w:u w:val="single"/>
        </w:rPr>
      </w:pPr>
      <w:r>
        <w:rPr>
          <w:u w:val="single"/>
        </w:rPr>
        <w:t>4</w:t>
      </w:r>
      <w:r w:rsidRPr="00721156">
        <w:rPr>
          <w:u w:val="single"/>
        </w:rPr>
        <w:t>.</w:t>
      </w:r>
      <w:r>
        <w:rPr>
          <w:u w:val="single"/>
        </w:rPr>
        <w:t>1</w:t>
      </w:r>
      <w:r w:rsidRPr="00721156">
        <w:rPr>
          <w:u w:val="single"/>
        </w:rPr>
        <w:t xml:space="preserve"> </w:t>
      </w:r>
      <w:r>
        <w:rPr>
          <w:u w:val="single"/>
        </w:rPr>
        <w:tab/>
        <w:t>Entity Relationship Diagram</w:t>
      </w:r>
      <w:r w:rsidR="00500A83">
        <w:rPr>
          <w:u w:val="single"/>
        </w:rPr>
        <w:t>s</w:t>
      </w:r>
    </w:p>
    <w:p w14:paraId="58EC3619" w14:textId="77777777" w:rsidR="00500A83" w:rsidRPr="00721156" w:rsidRDefault="00500A83" w:rsidP="00181E74">
      <w:pPr>
        <w:rPr>
          <w:u w:val="single"/>
        </w:rPr>
      </w:pPr>
    </w:p>
    <w:p w14:paraId="78E44A66" w14:textId="77777777" w:rsidR="00181E74" w:rsidRDefault="00181E74" w:rsidP="00181E74">
      <w:r>
        <w:rPr>
          <w:noProof/>
        </w:rPr>
        <w:drawing>
          <wp:inline distT="0" distB="0" distL="0" distR="0" wp14:anchorId="4ED00B91" wp14:editId="1E589577">
            <wp:extent cx="5486400" cy="3395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0 at 11.34.59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395345"/>
                    </a:xfrm>
                    <a:prstGeom prst="rect">
                      <a:avLst/>
                    </a:prstGeom>
                  </pic:spPr>
                </pic:pic>
              </a:graphicData>
            </a:graphic>
          </wp:inline>
        </w:drawing>
      </w:r>
    </w:p>
    <w:p w14:paraId="69072BC8" w14:textId="77777777" w:rsidR="00181E74" w:rsidRDefault="00181E74">
      <w:r>
        <w:br w:type="page"/>
      </w:r>
    </w:p>
    <w:p w14:paraId="532773E4" w14:textId="77777777" w:rsidR="00181E74" w:rsidRDefault="00181E74" w:rsidP="00181E74">
      <w:pPr>
        <w:rPr>
          <w:u w:val="single"/>
        </w:rPr>
      </w:pPr>
      <w:r>
        <w:rPr>
          <w:u w:val="single"/>
        </w:rPr>
        <w:lastRenderedPageBreak/>
        <w:t>4</w:t>
      </w:r>
      <w:r w:rsidRPr="00721156">
        <w:rPr>
          <w:u w:val="single"/>
        </w:rPr>
        <w:t>.</w:t>
      </w:r>
      <w:r>
        <w:rPr>
          <w:u w:val="single"/>
        </w:rPr>
        <w:t>2</w:t>
      </w:r>
      <w:r w:rsidRPr="00721156">
        <w:rPr>
          <w:u w:val="single"/>
        </w:rPr>
        <w:t xml:space="preserve"> </w:t>
      </w:r>
      <w:r>
        <w:rPr>
          <w:u w:val="single"/>
        </w:rPr>
        <w:tab/>
        <w:t>Entity Relationship Diagram</w:t>
      </w:r>
      <w:r w:rsidR="00500A83">
        <w:rPr>
          <w:u w:val="single"/>
        </w:rPr>
        <w:t>s</w:t>
      </w:r>
    </w:p>
    <w:p w14:paraId="2B95E2AC" w14:textId="77777777" w:rsidR="00500A83" w:rsidRPr="00500A83" w:rsidRDefault="00500A83" w:rsidP="00181E74">
      <w:r>
        <w:t>4.2.1 - Home</w:t>
      </w:r>
    </w:p>
    <w:p w14:paraId="3025A917" w14:textId="77777777" w:rsidR="00500A83" w:rsidRDefault="00500A83" w:rsidP="00181E74">
      <w:pPr>
        <w:rPr>
          <w:u w:val="single"/>
        </w:rPr>
      </w:pPr>
      <w:r>
        <w:rPr>
          <w:noProof/>
          <w:u w:val="single"/>
        </w:rPr>
        <w:drawing>
          <wp:inline distT="0" distB="0" distL="0" distR="0" wp14:anchorId="476ABD43" wp14:editId="64EB94AB">
            <wp:extent cx="5486400" cy="4824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824095"/>
                    </a:xfrm>
                    <a:prstGeom prst="rect">
                      <a:avLst/>
                    </a:prstGeom>
                  </pic:spPr>
                </pic:pic>
              </a:graphicData>
            </a:graphic>
          </wp:inline>
        </w:drawing>
      </w:r>
    </w:p>
    <w:p w14:paraId="2FD4B192" w14:textId="77777777" w:rsidR="00500A83" w:rsidRPr="00721156" w:rsidRDefault="00500A83" w:rsidP="00181E74">
      <w:pPr>
        <w:rPr>
          <w:u w:val="single"/>
        </w:rPr>
      </w:pPr>
    </w:p>
    <w:p w14:paraId="0DACFC31" w14:textId="77777777" w:rsidR="00181E74" w:rsidRPr="00181E74" w:rsidRDefault="00181E74" w:rsidP="00181E74"/>
    <w:p w14:paraId="4053A896" w14:textId="77777777" w:rsidR="00D836B8" w:rsidRDefault="00D836B8" w:rsidP="00D836B8">
      <w:pPr>
        <w:pStyle w:val="ListBullet"/>
        <w:numPr>
          <w:ilvl w:val="0"/>
          <w:numId w:val="0"/>
        </w:numPr>
      </w:pPr>
    </w:p>
    <w:p w14:paraId="64775297" w14:textId="77777777" w:rsidR="00500A83" w:rsidRDefault="00500A83">
      <w:r>
        <w:br w:type="page"/>
      </w:r>
    </w:p>
    <w:p w14:paraId="50A84B5D" w14:textId="77777777" w:rsidR="00500A83" w:rsidRDefault="00500A83" w:rsidP="00500A83">
      <w:r>
        <w:lastRenderedPageBreak/>
        <w:t>4.2.2 - Supers</w:t>
      </w:r>
    </w:p>
    <w:p w14:paraId="636006D3" w14:textId="77777777" w:rsidR="00023D55" w:rsidRDefault="00500A83">
      <w:r>
        <w:rPr>
          <w:noProof/>
        </w:rPr>
        <w:drawing>
          <wp:inline distT="0" distB="0" distL="0" distR="0" wp14:anchorId="3CB36273" wp14:editId="1CA29FA2">
            <wp:extent cx="6358499" cy="539000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Heroes.png"/>
                    <pic:cNvPicPr/>
                  </pic:nvPicPr>
                  <pic:blipFill>
                    <a:blip r:embed="rId20">
                      <a:extLst>
                        <a:ext uri="{28A0092B-C50C-407E-A947-70E740481C1C}">
                          <a14:useLocalDpi xmlns:a14="http://schemas.microsoft.com/office/drawing/2010/main" val="0"/>
                        </a:ext>
                      </a:extLst>
                    </a:blip>
                    <a:stretch>
                      <a:fillRect/>
                    </a:stretch>
                  </pic:blipFill>
                  <pic:spPr>
                    <a:xfrm>
                      <a:off x="0" y="0"/>
                      <a:ext cx="6358499" cy="5390005"/>
                    </a:xfrm>
                    <a:prstGeom prst="rect">
                      <a:avLst/>
                    </a:prstGeom>
                  </pic:spPr>
                </pic:pic>
              </a:graphicData>
            </a:graphic>
          </wp:inline>
        </w:drawing>
      </w:r>
    </w:p>
    <w:p w14:paraId="75F2B6E6" w14:textId="77777777" w:rsidR="00500A83" w:rsidRDefault="00500A83"/>
    <w:p w14:paraId="7B5F851F" w14:textId="77777777" w:rsidR="00500A83" w:rsidRDefault="00500A83">
      <w:r>
        <w:br w:type="page"/>
      </w:r>
    </w:p>
    <w:p w14:paraId="1A82E1F0" w14:textId="77777777" w:rsidR="00500A83" w:rsidRDefault="00500A83" w:rsidP="00500A83">
      <w:r>
        <w:lastRenderedPageBreak/>
        <w:t xml:space="preserve">4.2.3 – </w:t>
      </w:r>
      <w:proofErr w:type="spellStart"/>
      <w:r>
        <w:t>SuperPowers</w:t>
      </w:r>
      <w:proofErr w:type="spellEnd"/>
    </w:p>
    <w:p w14:paraId="2A22686A" w14:textId="77777777" w:rsidR="00500A83" w:rsidRDefault="00500A83" w:rsidP="00500A83">
      <w:r>
        <w:rPr>
          <w:noProof/>
        </w:rPr>
        <w:drawing>
          <wp:inline distT="0" distB="0" distL="0" distR="0" wp14:anchorId="23CC41C7" wp14:editId="6E043426">
            <wp:extent cx="5486400" cy="424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Power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41165"/>
                    </a:xfrm>
                    <a:prstGeom prst="rect">
                      <a:avLst/>
                    </a:prstGeom>
                  </pic:spPr>
                </pic:pic>
              </a:graphicData>
            </a:graphic>
          </wp:inline>
        </w:drawing>
      </w:r>
    </w:p>
    <w:p w14:paraId="050C7524" w14:textId="77777777" w:rsidR="009B6A14" w:rsidRDefault="00500A83">
      <w:r>
        <w:br w:type="page"/>
      </w:r>
    </w:p>
    <w:p w14:paraId="49F69642" w14:textId="77777777" w:rsidR="009B6A14" w:rsidRDefault="009B6A14" w:rsidP="009B6A14">
      <w:r>
        <w:lastRenderedPageBreak/>
        <w:t>4.2.4 – Locations</w:t>
      </w:r>
    </w:p>
    <w:p w14:paraId="13EF33F3" w14:textId="77777777" w:rsidR="009B6A14" w:rsidRDefault="009B6A14" w:rsidP="009B6A14">
      <w:r>
        <w:rPr>
          <w:noProof/>
        </w:rPr>
        <w:drawing>
          <wp:inline distT="0" distB="0" distL="0" distR="0" wp14:anchorId="3251933C" wp14:editId="7E8A4154">
            <wp:extent cx="548640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942840"/>
                    </a:xfrm>
                    <a:prstGeom prst="rect">
                      <a:avLst/>
                    </a:prstGeom>
                  </pic:spPr>
                </pic:pic>
              </a:graphicData>
            </a:graphic>
          </wp:inline>
        </w:drawing>
      </w:r>
    </w:p>
    <w:p w14:paraId="5AA8C02D" w14:textId="77777777" w:rsidR="00500A83" w:rsidRDefault="00500A83"/>
    <w:p w14:paraId="16E16274" w14:textId="77777777" w:rsidR="009B6A14" w:rsidRDefault="009B6A14">
      <w:r>
        <w:br w:type="page"/>
      </w:r>
    </w:p>
    <w:p w14:paraId="5F8AC964" w14:textId="77777777" w:rsidR="009B6A14" w:rsidRDefault="009B6A14" w:rsidP="009B6A14">
      <w:r>
        <w:lastRenderedPageBreak/>
        <w:t>4.2.5 – Organizations</w:t>
      </w:r>
    </w:p>
    <w:p w14:paraId="6A5CE594" w14:textId="77777777" w:rsidR="00500A83" w:rsidRDefault="009B6A14">
      <w:r>
        <w:rPr>
          <w:noProof/>
        </w:rPr>
        <w:drawing>
          <wp:inline distT="0" distB="0" distL="0" distR="0" wp14:anchorId="18F9403C" wp14:editId="2D21F612">
            <wp:extent cx="5486400" cy="6852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ganization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6852285"/>
                    </a:xfrm>
                    <a:prstGeom prst="rect">
                      <a:avLst/>
                    </a:prstGeom>
                  </pic:spPr>
                </pic:pic>
              </a:graphicData>
            </a:graphic>
          </wp:inline>
        </w:drawing>
      </w:r>
    </w:p>
    <w:p w14:paraId="08E06052" w14:textId="77777777" w:rsidR="009B6A14" w:rsidRDefault="009B6A14">
      <w:r>
        <w:br w:type="page"/>
      </w:r>
    </w:p>
    <w:p w14:paraId="22DBDF71" w14:textId="77777777" w:rsidR="009B6A14" w:rsidRPr="00253A06" w:rsidRDefault="009B6A14" w:rsidP="009B6A14">
      <w:pPr>
        <w:pStyle w:val="ListParagraph"/>
        <w:numPr>
          <w:ilvl w:val="2"/>
          <w:numId w:val="21"/>
        </w:numPr>
        <w:rPr>
          <w:i w:val="0"/>
          <w:iCs/>
        </w:rPr>
      </w:pPr>
      <w:r w:rsidRPr="00253A06">
        <w:rPr>
          <w:i w:val="0"/>
          <w:iCs/>
        </w:rPr>
        <w:lastRenderedPageBreak/>
        <w:t>– Sightings</w:t>
      </w:r>
    </w:p>
    <w:p w14:paraId="6817A79F" w14:textId="77777777" w:rsidR="009B6A14" w:rsidRDefault="009B6A14" w:rsidP="009B6A14">
      <w:r>
        <w:rPr>
          <w:noProof/>
        </w:rPr>
        <w:drawing>
          <wp:inline distT="0" distB="0" distL="0" distR="0" wp14:anchorId="0AE9D3D4" wp14:editId="477023D6">
            <wp:extent cx="5486400" cy="625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htings.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6254750"/>
                    </a:xfrm>
                    <a:prstGeom prst="rect">
                      <a:avLst/>
                    </a:prstGeom>
                  </pic:spPr>
                </pic:pic>
              </a:graphicData>
            </a:graphic>
          </wp:inline>
        </w:drawing>
      </w:r>
    </w:p>
    <w:p w14:paraId="6E867A17" w14:textId="77777777" w:rsidR="009B6A14" w:rsidRDefault="009B6A14">
      <w:r>
        <w:br w:type="page"/>
      </w:r>
    </w:p>
    <w:p w14:paraId="3806C3CF" w14:textId="77777777" w:rsidR="00253A06" w:rsidRDefault="009B6A14" w:rsidP="00253A06">
      <w:pPr>
        <w:pStyle w:val="Heading2"/>
        <w:numPr>
          <w:ilvl w:val="0"/>
          <w:numId w:val="18"/>
        </w:numPr>
        <w:ind w:left="0" w:firstLine="0"/>
      </w:pPr>
      <w:r>
        <w:lastRenderedPageBreak/>
        <w:t>Test Plan</w:t>
      </w:r>
    </w:p>
    <w:p w14:paraId="7692B4FC" w14:textId="77777777" w:rsidR="00253A06" w:rsidRPr="00253A06" w:rsidRDefault="00253A06" w:rsidP="00253A06">
      <w:r>
        <w:t>All create/read/update/delete (CRUD) functions between the application and the database will be subjected to a battery of tests. The profanity filter will be thoroughly tested to ensure it filters subtle profanity but that it is not so strict that it rejects acceptable language.  Censoring and displaying images before and after moderation respectively will be tested as well. All functions that affect rendering of the user interface will be tested under a wide variety of scenarios.</w:t>
      </w:r>
    </w:p>
    <w:p w14:paraId="7536311D" w14:textId="77777777" w:rsidR="009B6A14" w:rsidRDefault="009B6A14"/>
    <w:sectPr w:rsidR="009B6A14" w:rsidSect="00613020">
      <w:pgSz w:w="12240" w:h="15840"/>
      <w:pgMar w:top="1440" w:right="1800" w:bottom="1440" w:left="180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6780E" w14:textId="77777777" w:rsidR="0082123D" w:rsidRDefault="0082123D">
      <w:pPr>
        <w:spacing w:after="0" w:line="240" w:lineRule="auto"/>
      </w:pPr>
      <w:r>
        <w:separator/>
      </w:r>
    </w:p>
  </w:endnote>
  <w:endnote w:type="continuationSeparator" w:id="0">
    <w:p w14:paraId="62879C09" w14:textId="77777777" w:rsidR="0082123D" w:rsidRDefault="00821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icrosoft JhengHei">
    <w:altName w:val="微軟正黑體"/>
    <w:panose1 w:val="020B0604030504040204"/>
    <w:charset w:val="88"/>
    <w:family w:val="swiss"/>
    <w:pitch w:val="variable"/>
    <w:sig w:usb0="00000087" w:usb1="288F4000" w:usb2="00000016" w:usb3="00000000" w:csb0="00100009"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45271521"/>
      <w:docPartObj>
        <w:docPartGallery w:val="Page Numbers (Bottom of Page)"/>
        <w:docPartUnique/>
      </w:docPartObj>
    </w:sdtPr>
    <w:sdtEndPr>
      <w:rPr>
        <w:rStyle w:val="PageNumber"/>
      </w:rPr>
    </w:sdtEndPr>
    <w:sdtContent>
      <w:p w14:paraId="10B55242" w14:textId="77777777" w:rsidR="009B6A14" w:rsidRDefault="009B6A14" w:rsidP="00613020">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2169D9" w14:textId="77777777" w:rsidR="009B6A14" w:rsidRDefault="009B6A14" w:rsidP="0061302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2760384"/>
      <w:docPartObj>
        <w:docPartGallery w:val="Page Numbers (Bottom of Page)"/>
        <w:docPartUnique/>
      </w:docPartObj>
    </w:sdtPr>
    <w:sdtContent>
      <w:p w14:paraId="5C5708B4" w14:textId="1E3D3701" w:rsidR="00613020" w:rsidRDefault="00613020" w:rsidP="000A5745">
        <w:pPr>
          <w:pStyle w:val="Footer"/>
          <w:framePr w:wrap="none" w:vAnchor="text" w:hAnchor="margin" w:y="1"/>
          <w:rPr>
            <w:rStyle w:val="PageNumber"/>
          </w:rPr>
        </w:pPr>
      </w:p>
      <w:bookmarkStart w:id="0" w:name="_GoBack" w:displacedByCustomXml="next"/>
      <w:bookmarkEnd w:id="0" w:displacedByCustomXml="next"/>
    </w:sdtContent>
  </w:sdt>
  <w:p w14:paraId="11F5D9A7" w14:textId="77777777" w:rsidR="009B6A14" w:rsidRPr="009B6A14" w:rsidRDefault="009B6A14" w:rsidP="00613020">
    <w:pPr>
      <w:pStyle w:val="Footer"/>
      <w:ind w:firstLine="360"/>
      <w:rPr>
        <w:b w:val="0"/>
        <w:color w:val="5F5F5F" w:themeColor="text2" w:themeTint="BF"/>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00CCF" w14:textId="77777777" w:rsidR="009B6A14" w:rsidRDefault="009B6A14" w:rsidP="006F25FC">
    <w:pPr>
      <w:pStyle w:val="Footer"/>
      <w:framePr w:wrap="none" w:vAnchor="text" w:hAnchor="margin" w:y="1"/>
      <w:rPr>
        <w:rStyle w:val="PageNumber"/>
      </w:rPr>
    </w:pPr>
  </w:p>
  <w:p w14:paraId="7AE82E13" w14:textId="77777777" w:rsidR="009B6A14" w:rsidRDefault="009B6A14" w:rsidP="009B6A14">
    <w:pPr>
      <w:pStyle w:val="Footer"/>
      <w:framePr w:wrap="none" w:vAnchor="text" w:hAnchor="margin" w:xAlign="right" w:y="1"/>
      <w:ind w:firstLine="360"/>
      <w:rPr>
        <w:rStyle w:val="PageNumber"/>
      </w:rPr>
    </w:pPr>
  </w:p>
  <w:p w14:paraId="383C76AE" w14:textId="77777777" w:rsidR="009B6A14" w:rsidRDefault="009B6A14" w:rsidP="009B6A14">
    <w:pPr>
      <w:pStyle w:val="Footer"/>
      <w:ind w:right="360"/>
    </w:pPr>
  </w:p>
  <w:sdt>
    <w:sdtPr>
      <w:rPr>
        <w:rStyle w:val="PageNumber"/>
      </w:rPr>
      <w:id w:val="1048491951"/>
      <w:docPartObj>
        <w:docPartGallery w:val="Page Numbers (Bottom of Page)"/>
        <w:docPartUnique/>
      </w:docPartObj>
    </w:sdtPr>
    <w:sdtEndPr>
      <w:rPr>
        <w:rStyle w:val="PageNumber"/>
      </w:rPr>
    </w:sdtEndPr>
    <w:sdtContent>
      <w:p w14:paraId="02A1BAB8" w14:textId="77777777" w:rsidR="000C61AD" w:rsidRPr="009B6A14" w:rsidRDefault="009B6A14" w:rsidP="009B6A14">
        <w:pPr>
          <w:pStyle w:val="Footer"/>
          <w:rPr>
            <w:b w:val="0"/>
            <w:color w:val="5F5F5F" w:themeColor="text2" w:themeTint="BF"/>
            <w:sz w:val="24"/>
            <w:szCs w:val="24"/>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DB185" w14:textId="77777777" w:rsidR="0082123D" w:rsidRDefault="0082123D">
      <w:pPr>
        <w:spacing w:after="0" w:line="240" w:lineRule="auto"/>
      </w:pPr>
      <w:r>
        <w:separator/>
      </w:r>
    </w:p>
  </w:footnote>
  <w:footnote w:type="continuationSeparator" w:id="0">
    <w:p w14:paraId="4333FB17" w14:textId="77777777" w:rsidR="0082123D" w:rsidRDefault="008212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9C7B1" w14:textId="77777777" w:rsidR="003271A9" w:rsidRDefault="003271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18A7" w14:textId="77777777" w:rsidR="003271A9" w:rsidRDefault="003271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C10CC" w14:textId="77777777" w:rsidR="003271A9" w:rsidRDefault="003271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6C483A"/>
    <w:multiLevelType w:val="multilevel"/>
    <w:tmpl w:val="2CCA9690"/>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109E2378"/>
    <w:multiLevelType w:val="hybridMultilevel"/>
    <w:tmpl w:val="CDBE868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E03E4"/>
    <w:multiLevelType w:val="hybridMultilevel"/>
    <w:tmpl w:val="BA7C9E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F0F1C"/>
    <w:multiLevelType w:val="multilevel"/>
    <w:tmpl w:val="4CF4942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41A00"/>
    <w:multiLevelType w:val="hybridMultilevel"/>
    <w:tmpl w:val="80E06E6C"/>
    <w:lvl w:ilvl="0" w:tplc="16D2E540">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C4E24"/>
    <w:multiLevelType w:val="hybridMultilevel"/>
    <w:tmpl w:val="081EBD5A"/>
    <w:lvl w:ilvl="0" w:tplc="0409000F">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4"/>
  </w:num>
  <w:num w:numId="4">
    <w:abstractNumId w:val="14"/>
  </w:num>
  <w:num w:numId="5">
    <w:abstractNumId w:val="14"/>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3"/>
  </w:num>
  <w:num w:numId="19">
    <w:abstractNumId w:val="12"/>
  </w:num>
  <w:num w:numId="20">
    <w:abstractNumId w:val="17"/>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25"/>
    <w:rsid w:val="00023D55"/>
    <w:rsid w:val="00053BA0"/>
    <w:rsid w:val="000C61AD"/>
    <w:rsid w:val="000F0249"/>
    <w:rsid w:val="001463B7"/>
    <w:rsid w:val="00181E74"/>
    <w:rsid w:val="001A4F25"/>
    <w:rsid w:val="00253A06"/>
    <w:rsid w:val="003271A9"/>
    <w:rsid w:val="00372338"/>
    <w:rsid w:val="00500A83"/>
    <w:rsid w:val="005D4509"/>
    <w:rsid w:val="00613020"/>
    <w:rsid w:val="00646A26"/>
    <w:rsid w:val="00721156"/>
    <w:rsid w:val="0082123D"/>
    <w:rsid w:val="009321E2"/>
    <w:rsid w:val="00947D12"/>
    <w:rsid w:val="009B6A14"/>
    <w:rsid w:val="00C22342"/>
    <w:rsid w:val="00D311B4"/>
    <w:rsid w:val="00D836B8"/>
    <w:rsid w:val="00DB7C67"/>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47EE0"/>
  <w15:chartTrackingRefBased/>
  <w15:docId w15:val="{3A889B5D-7887-5A41-92DE-1ECEDB35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PageNumber">
    <w:name w:val="page number"/>
    <w:basedOn w:val="DefaultParagraphFont"/>
    <w:uiPriority w:val="99"/>
    <w:semiHidden/>
    <w:unhideWhenUsed/>
    <w:rsid w:val="009B6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421047">
      <w:bodyDiv w:val="1"/>
      <w:marLeft w:val="0"/>
      <w:marRight w:val="0"/>
      <w:marTop w:val="0"/>
      <w:marBottom w:val="0"/>
      <w:divBdr>
        <w:top w:val="none" w:sz="0" w:space="0" w:color="auto"/>
        <w:left w:val="none" w:sz="0" w:space="0" w:color="auto"/>
        <w:bottom w:val="none" w:sz="0" w:space="0" w:color="auto"/>
        <w:right w:val="none" w:sz="0" w:space="0" w:color="auto"/>
      </w:divBdr>
    </w:div>
    <w:div w:id="148427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lmarx/Library/Containers/com.microsoft.Word/Data/Library/Application%20Support/Microsoft/Office/16.0/DTS/en-US%7b2FE3C782-C586-3842-AA5C-4B6C346272EB%7d/%7bD35B29E2-FB0D-6B46-80EF-2700FFA18A2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D998AA6C-335B-5A4F-A0C9-2CEB8DFF1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{D35B29E2-FB0D-6B46-80EF-2700FFA18A21}tf10002071.dotx</Template>
  <TotalTime>0</TotalTime>
  <Pages>13</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Karl Marx</cp:lastModifiedBy>
  <cp:revision>2</cp:revision>
  <cp:lastPrinted>2019-10-10T17:50:00Z</cp:lastPrinted>
  <dcterms:created xsi:type="dcterms:W3CDTF">2019-10-10T18:23:00Z</dcterms:created>
  <dcterms:modified xsi:type="dcterms:W3CDTF">2019-10-10T18:23:00Z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